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92C50" w14:textId="2D0A4AB6" w:rsidR="0028077F" w:rsidRPr="00DA5858" w:rsidRDefault="008E0108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  <w:r>
        <w:rPr>
          <w:rFonts w:eastAsia="Times New Roman" w:cs="IBM Plex Sans Devanagari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7EE0E568" wp14:editId="2D90E3C0">
            <wp:simplePos x="0" y="0"/>
            <wp:positionH relativeFrom="page">
              <wp:align>left</wp:align>
            </wp:positionH>
            <wp:positionV relativeFrom="paragraph">
              <wp:posOffset>-1771617</wp:posOffset>
            </wp:positionV>
            <wp:extent cx="7851166" cy="10115550"/>
            <wp:effectExtent l="0" t="0" r="0" b="0"/>
            <wp:wrapNone/>
            <wp:docPr id="9" name="Imagen 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166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5F01F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119C727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4FA009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5F60131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9988833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BADC65F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4A00D0C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5B21335D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3BC64D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D75F8E2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1D9A8F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634657A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325A6F4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682C0E0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12E09F2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E406813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7E56E9A" w14:textId="1E5786C6" w:rsidR="001110ED" w:rsidRDefault="001110ED">
      <w:pPr>
        <w:spacing w:after="200" w:line="276" w:lineRule="auto"/>
        <w:ind w:firstLine="0"/>
        <w:contextualSpacing w:val="0"/>
        <w:jc w:val="left"/>
        <w:rPr>
          <w:rFonts w:ascii="Alegreya" w:eastAsia="Times New Roman" w:hAnsi="Alegreya" w:cstheme="majorBidi"/>
          <w:b/>
          <w:color w:val="FFC000" w:themeColor="accent4"/>
          <w:sz w:val="48"/>
          <w:szCs w:val="32"/>
          <w:lang w:eastAsia="es-CO"/>
        </w:rPr>
      </w:pPr>
      <w:r>
        <w:rPr>
          <w:rFonts w:eastAsia="Times New Roman"/>
          <w:lang w:eastAsia="es-CO"/>
        </w:rPr>
        <w:br w:type="page"/>
      </w:r>
    </w:p>
    <w:p w14:paraId="47D0F1A5" w14:textId="77777777" w:rsidR="00787E00" w:rsidRPr="00E3227A" w:rsidRDefault="00BE7BAB" w:rsidP="00A36A90">
      <w:pPr>
        <w:pStyle w:val="NoSpacing"/>
        <w:spacing w:before="360"/>
        <w:ind w:right="140"/>
        <w:jc w:val="right"/>
        <w:rPr>
          <w:rFonts w:eastAsia="Times New Roman"/>
          <w:lang w:eastAsia="es-CO"/>
        </w:rPr>
      </w:pPr>
      <w:r w:rsidRPr="00E3227A">
        <w:rPr>
          <w:rFonts w:eastAsia="Times New Roman"/>
          <w:lang w:eastAsia="es-CO"/>
        </w:rPr>
        <w:lastRenderedPageBreak/>
        <w:t>Formato de Informe de Seguimiento</w:t>
      </w:r>
    </w:p>
    <w:p w14:paraId="35D32FC4" w14:textId="77777777" w:rsidR="00787E00" w:rsidRPr="00DA5858" w:rsidRDefault="00787E00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tbl>
      <w:tblPr>
        <w:tblW w:w="9176" w:type="dxa"/>
        <w:tblInd w:w="8" w:type="dxa"/>
        <w:tblBorders>
          <w:top w:val="single" w:sz="24" w:space="0" w:color="E99C1C"/>
          <w:left w:val="single" w:sz="24" w:space="0" w:color="E99C1C"/>
          <w:bottom w:val="single" w:sz="24" w:space="0" w:color="E99C1C"/>
          <w:right w:val="single" w:sz="24" w:space="0" w:color="E99C1C"/>
          <w:insideH w:val="single" w:sz="24" w:space="0" w:color="E99C1C"/>
          <w:insideV w:val="single" w:sz="24" w:space="0" w:color="E99C1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0"/>
        <w:gridCol w:w="4766"/>
      </w:tblGrid>
      <w:tr w:rsidR="00BE7BAB" w:rsidRPr="00DA5858" w14:paraId="4D5FC810" w14:textId="77777777" w:rsidTr="00A36A90">
        <w:trPr>
          <w:trHeight w:val="323"/>
        </w:trPr>
        <w:tc>
          <w:tcPr>
            <w:tcW w:w="4410" w:type="dxa"/>
            <w:shd w:val="clear" w:color="auto" w:fill="FED420"/>
          </w:tcPr>
          <w:p w14:paraId="01DC5078" w14:textId="77777777" w:rsidR="00BE7BAB" w:rsidRPr="005410E2" w:rsidRDefault="009D6939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Número del grupo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7AC09" w14:textId="5410E720" w:rsidR="005410E2" w:rsidRPr="005410E2" w:rsidRDefault="005410E2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61</w:t>
            </w:r>
          </w:p>
        </w:tc>
      </w:tr>
      <w:tr w:rsidR="00BE7BAB" w:rsidRPr="00DA5858" w14:paraId="34E94125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6E8AE2DB" w14:textId="77777777" w:rsidR="00BE7BAB" w:rsidRPr="005410E2" w:rsidRDefault="00BE7BAB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Sprint No: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DCB9D" w14:textId="6C684C1C" w:rsidR="00BE7BAB" w:rsidRPr="005410E2" w:rsidRDefault="00B879F2" w:rsidP="005410E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9D6939" w:rsidRPr="00DA5858" w14:paraId="7D9CF513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7374ECA0" w14:textId="77777777" w:rsidR="009D6939" w:rsidRPr="005410E2" w:rsidRDefault="009D6939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Identificación del equipo: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9B34" w14:textId="77777777" w:rsidR="009D6939" w:rsidRPr="005410E2" w:rsidRDefault="008B5582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C-SHARK</w:t>
            </w:r>
          </w:p>
        </w:tc>
      </w:tr>
      <w:tr w:rsidR="009D6939" w:rsidRPr="00DA5858" w14:paraId="2235BF8B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0972DC48" w14:textId="77777777" w:rsidR="009D6939" w:rsidRPr="00E3227A" w:rsidRDefault="009D6939" w:rsidP="00BA76FA">
            <w:pPr>
              <w:pStyle w:val="Heading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Integrantes del equipo:</w:t>
            </w:r>
          </w:p>
          <w:p w14:paraId="16796BBC" w14:textId="77777777" w:rsidR="009D6939" w:rsidRPr="00E3227A" w:rsidRDefault="009D6939" w:rsidP="00BA76FA">
            <w:pPr>
              <w:pStyle w:val="Heading1"/>
              <w:spacing w:line="276" w:lineRule="auto"/>
              <w:rPr>
                <w:b/>
                <w:bCs/>
              </w:rPr>
            </w:pPr>
          </w:p>
          <w:p w14:paraId="4B26B9E7" w14:textId="77777777" w:rsidR="009D6939" w:rsidRPr="00E3227A" w:rsidRDefault="009D6939" w:rsidP="00BA76FA">
            <w:pPr>
              <w:pStyle w:val="Heading1"/>
              <w:spacing w:line="276" w:lineRule="auto"/>
              <w:rPr>
                <w:b/>
                <w:bCs/>
              </w:rPr>
            </w:pP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6AC02" w14:textId="77777777" w:rsidR="009D6939" w:rsidRPr="00E3227A" w:rsidRDefault="008B5582" w:rsidP="00BA76FA">
            <w:pPr>
              <w:pStyle w:val="Heading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Jhoan Sebastian Burbano</w:t>
            </w:r>
          </w:p>
          <w:p w14:paraId="25F1A172" w14:textId="77777777" w:rsidR="008B5582" w:rsidRPr="00E3227A" w:rsidRDefault="008B5582" w:rsidP="00BA76FA">
            <w:pPr>
              <w:pStyle w:val="Heading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Brian Güiza Molina</w:t>
            </w:r>
          </w:p>
          <w:p w14:paraId="41CB484A" w14:textId="77777777" w:rsidR="008B5582" w:rsidRPr="00E3227A" w:rsidRDefault="008B5582" w:rsidP="00BA76FA">
            <w:pPr>
              <w:pStyle w:val="Heading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Valentina Arias Varela</w:t>
            </w:r>
          </w:p>
          <w:p w14:paraId="2EA1095D" w14:textId="77777777" w:rsidR="008B5582" w:rsidRPr="00E3227A" w:rsidRDefault="008B5582" w:rsidP="00BA76FA">
            <w:pPr>
              <w:pStyle w:val="Heading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Lina María Ramírez</w:t>
            </w:r>
          </w:p>
          <w:p w14:paraId="72F0FD63" w14:textId="0A6FA09F" w:rsidR="008B5582" w:rsidRPr="00E3227A" w:rsidRDefault="008B5582" w:rsidP="00BA76FA">
            <w:pPr>
              <w:pStyle w:val="Heading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 xml:space="preserve">Juan Pablo </w:t>
            </w:r>
            <w:r w:rsidR="005410E2">
              <w:rPr>
                <w:b/>
                <w:bCs/>
              </w:rPr>
              <w:t>R</w:t>
            </w:r>
            <w:r w:rsidRPr="00E3227A">
              <w:rPr>
                <w:b/>
                <w:bCs/>
              </w:rPr>
              <w:t>íos Naranjo</w:t>
            </w:r>
          </w:p>
        </w:tc>
      </w:tr>
    </w:tbl>
    <w:p w14:paraId="030205A6" w14:textId="77777777" w:rsidR="00E3227A" w:rsidRDefault="00E3227A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p w14:paraId="7F9F7616" w14:textId="77777777" w:rsidR="00BE7BAB" w:rsidRPr="00DA5858" w:rsidRDefault="00E3227A" w:rsidP="005410E2">
      <w:pPr>
        <w:spacing w:after="200" w:line="276" w:lineRule="auto"/>
        <w:ind w:firstLine="0"/>
        <w:contextualSpacing w:val="0"/>
        <w:jc w:val="left"/>
        <w:rPr>
          <w:rFonts w:eastAsia="Times New Roman" w:cs="IBM Plex Sans Devanagari"/>
          <w:color w:val="404040"/>
          <w:sz w:val="36"/>
          <w:szCs w:val="36"/>
          <w:lang w:eastAsia="es-CO"/>
        </w:rPr>
      </w:pPr>
      <w:r>
        <w:rPr>
          <w:rFonts w:eastAsia="Times New Roman" w:cs="IBM Plex Sans Devanagari"/>
          <w:color w:val="404040"/>
          <w:sz w:val="36"/>
          <w:szCs w:val="36"/>
          <w:lang w:eastAsia="es-CO"/>
        </w:rPr>
        <w:br w:type="page"/>
      </w:r>
    </w:p>
    <w:p w14:paraId="23822075" w14:textId="235CA23D" w:rsidR="00BE7BAB" w:rsidRPr="00DA5858" w:rsidRDefault="00BE7BAB" w:rsidP="00A36A90">
      <w:pPr>
        <w:pStyle w:val="NoSpacing"/>
        <w:ind w:right="140" w:firstLine="0"/>
        <w:jc w:val="right"/>
        <w:rPr>
          <w:rFonts w:eastAsia="Times New Roman"/>
          <w:lang w:val="es-MX" w:eastAsia="es-MX"/>
        </w:rPr>
      </w:pPr>
      <w:r w:rsidRPr="00DA5858">
        <w:rPr>
          <w:rFonts w:eastAsia="Times New Roman"/>
          <w:lang w:val="es-MX" w:eastAsia="es-MX"/>
        </w:rPr>
        <w:lastRenderedPageBreak/>
        <w:t>Primera reunión (</w:t>
      </w:r>
      <w:r w:rsidR="007C5657">
        <w:rPr>
          <w:rFonts w:eastAsia="Times New Roman"/>
          <w:lang w:val="es-MX" w:eastAsia="es-MX"/>
        </w:rPr>
        <w:t>p</w:t>
      </w:r>
      <w:r w:rsidRPr="00DA5858">
        <w:rPr>
          <w:rFonts w:eastAsia="Times New Roman"/>
          <w:lang w:val="es-MX" w:eastAsia="es-MX"/>
        </w:rPr>
        <w:t xml:space="preserve">lan inicial del sprint) </w:t>
      </w:r>
      <w:r w:rsidR="008E7D70" w:rsidRPr="00DA5858">
        <w:rPr>
          <w:rFonts w:eastAsia="Times New Roman"/>
          <w:lang w:val="es-MX" w:eastAsia="es-MX"/>
        </w:rPr>
        <w:t>viernes</w:t>
      </w:r>
      <w:r w:rsidR="00474E26">
        <w:rPr>
          <w:rFonts w:eastAsia="Times New Roman"/>
          <w:lang w:val="es-MX" w:eastAsia="es-MX"/>
        </w:rPr>
        <w:t>:</w:t>
      </w:r>
    </w:p>
    <w:p w14:paraId="5223F9A7" w14:textId="77777777" w:rsidR="00BE7BAB" w:rsidRPr="00DA5858" w:rsidRDefault="00BE7BAB" w:rsidP="00BE7BAB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492D4AA4" w14:textId="77777777" w:rsidR="00BE7BAB" w:rsidRPr="00DA5858" w:rsidRDefault="00BE7BAB" w:rsidP="00B63FC8">
      <w:pPr>
        <w:pStyle w:val="ListParagraph"/>
        <w:spacing w:line="240" w:lineRule="auto"/>
        <w:ind w:left="927" w:firstLine="0"/>
        <w:rPr>
          <w:rFonts w:eastAsia="Times New Roman" w:cs="IBM Plex Sans Devanagari"/>
          <w:sz w:val="24"/>
          <w:szCs w:val="24"/>
          <w:lang w:val="es-MX" w:eastAsia="es-MX"/>
        </w:rPr>
      </w:pPr>
    </w:p>
    <w:tbl>
      <w:tblPr>
        <w:tblStyle w:val="TableGrid"/>
        <w:tblW w:w="912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124"/>
      </w:tblGrid>
      <w:tr w:rsidR="00BE7BAB" w:rsidRPr="00DA5858" w14:paraId="22A9AFCD" w14:textId="77777777" w:rsidTr="00B879F2">
        <w:trPr>
          <w:trHeight w:val="4894"/>
        </w:trPr>
        <w:tc>
          <w:tcPr>
            <w:tcW w:w="9124" w:type="dxa"/>
            <w:vAlign w:val="center"/>
          </w:tcPr>
          <w:p w14:paraId="699560A6" w14:textId="12374B0F" w:rsidR="00BE7BAB" w:rsidRPr="00676D02" w:rsidRDefault="00B14C5A" w:rsidP="00BA76FA">
            <w:pPr>
              <w:pStyle w:val="Heading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6E474900" wp14:editId="2ED30461">
                  <wp:extent cx="5468927" cy="286088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272" cy="286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A09BC" w14:textId="77777777" w:rsidR="009D6939" w:rsidRPr="00DA5858" w:rsidRDefault="009D6939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BE46F53" w14:textId="77777777" w:rsidR="00FE1323" w:rsidRPr="00DD14BF" w:rsidRDefault="0068116E" w:rsidP="0039436D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eGrid"/>
        <w:tblW w:w="9184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74832B9E" w14:textId="77777777" w:rsidTr="00A36A90">
        <w:trPr>
          <w:trHeight w:val="2115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1A764A6B" w14:textId="2BC90557" w:rsidR="00676D02" w:rsidRDefault="00676D02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 xml:space="preserve">Se realiza la codificación las clases compras ventas, y pedidos. </w:t>
            </w:r>
          </w:p>
          <w:p w14:paraId="058FB0ED" w14:textId="40AFE70D" w:rsidR="0068116E" w:rsidRPr="00DA5858" w:rsidRDefault="0068116E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</w:p>
        </w:tc>
      </w:tr>
    </w:tbl>
    <w:p w14:paraId="672D3D17" w14:textId="77777777" w:rsidR="00E3227A" w:rsidRDefault="00E3227A" w:rsidP="00D951FB">
      <w:pPr>
        <w:rPr>
          <w:rFonts w:cs="IBM Plex Sans Devanagari"/>
          <w:sz w:val="20"/>
          <w:szCs w:val="20"/>
        </w:rPr>
      </w:pPr>
    </w:p>
    <w:p w14:paraId="0FE19D6D" w14:textId="77777777" w:rsidR="00474E26" w:rsidRDefault="00E3227A" w:rsidP="00A36A90">
      <w:pPr>
        <w:pStyle w:val="NoSpacing"/>
        <w:ind w:firstLine="0"/>
        <w:jc w:val="right"/>
      </w:pPr>
      <w:r>
        <w:rPr>
          <w:rFonts w:cs="IBM Plex Sans Devanagari"/>
          <w:sz w:val="20"/>
          <w:szCs w:val="20"/>
        </w:rPr>
        <w:br w:type="page"/>
      </w:r>
      <w:r w:rsidR="00A36A90" w:rsidRPr="00DA5858">
        <w:lastRenderedPageBreak/>
        <w:t>Reunión diaria de seguimiento</w:t>
      </w:r>
    </w:p>
    <w:p w14:paraId="0A53A90C" w14:textId="6F2DC0A9" w:rsidR="0068116E" w:rsidRDefault="00A36A90" w:rsidP="00474E26">
      <w:pPr>
        <w:pStyle w:val="NoSpacing"/>
        <w:ind w:firstLine="0"/>
        <w:jc w:val="right"/>
      </w:pPr>
      <w:r>
        <w:t>Lunes</w:t>
      </w:r>
      <w:r w:rsidR="00474E26">
        <w:t>:</w:t>
      </w:r>
    </w:p>
    <w:p w14:paraId="49450EBA" w14:textId="77777777" w:rsidR="00474E26" w:rsidRPr="00DA5858" w:rsidRDefault="00474E26" w:rsidP="00474E26">
      <w:pPr>
        <w:pStyle w:val="NoSpacing"/>
        <w:ind w:right="423" w:firstLine="0"/>
        <w:jc w:val="right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eGrid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0BB74351" w14:textId="77777777" w:rsidTr="00A36A90">
        <w:trPr>
          <w:trHeight w:val="4626"/>
        </w:trPr>
        <w:tc>
          <w:tcPr>
            <w:tcW w:w="9184" w:type="dxa"/>
            <w:vAlign w:val="center"/>
          </w:tcPr>
          <w:p w14:paraId="4688DDF1" w14:textId="108F8DE3" w:rsidR="0068116E" w:rsidRPr="00DA5858" w:rsidRDefault="00042CC9" w:rsidP="00BA76FA">
            <w:pPr>
              <w:pStyle w:val="Heading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6E42FFD9" wp14:editId="61615994">
                  <wp:extent cx="5372100" cy="2910519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833" cy="291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E28F6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1E961121" w14:textId="77777777" w:rsidR="0068116E" w:rsidRPr="00DA5858" w:rsidRDefault="0068116E" w:rsidP="005B11B7">
      <w:pPr>
        <w:spacing w:before="315" w:after="100" w:afterAutospacing="1" w:line="240" w:lineRule="auto"/>
        <w:ind w:firstLine="0"/>
        <w:jc w:val="left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eGrid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0CD8EBBC" w14:textId="77777777" w:rsidTr="00A36A90">
        <w:trPr>
          <w:trHeight w:val="2002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18944923" w14:textId="31F18389" w:rsidR="00042CC9" w:rsidRDefault="00042CC9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 xml:space="preserve">Mediante las reuniones </w:t>
            </w:r>
            <w:r w:rsidR="00B14C5A">
              <w:rPr>
                <w:rFonts w:eastAsia="Times New Roman"/>
                <w:lang w:eastAsia="es-CO"/>
              </w:rPr>
              <w:t>sincrónicas</w:t>
            </w:r>
            <w:r>
              <w:rPr>
                <w:rFonts w:eastAsia="Times New Roman"/>
                <w:lang w:eastAsia="es-CO"/>
              </w:rPr>
              <w:t xml:space="preserve"> s</w:t>
            </w:r>
            <w:r>
              <w:rPr>
                <w:rFonts w:eastAsia="Times New Roman"/>
                <w:lang w:eastAsia="es-CO"/>
              </w:rPr>
              <w:t xml:space="preserve">e definió el </w:t>
            </w:r>
            <w:proofErr w:type="spellStart"/>
            <w:r>
              <w:rPr>
                <w:rFonts w:eastAsia="Times New Roman"/>
                <w:lang w:eastAsia="es-CO"/>
              </w:rPr>
              <w:t>to</w:t>
            </w:r>
            <w:proofErr w:type="spellEnd"/>
            <w:r>
              <w:rPr>
                <w:rFonts w:eastAsia="Times New Roman"/>
                <w:lang w:eastAsia="es-CO"/>
              </w:rPr>
              <w:t xml:space="preserve">-do </w:t>
            </w:r>
            <w:proofErr w:type="spellStart"/>
            <w:r>
              <w:rPr>
                <w:rFonts w:eastAsia="Times New Roman"/>
                <w:lang w:eastAsia="es-CO"/>
              </w:rPr>
              <w:t>list</w:t>
            </w:r>
            <w:proofErr w:type="spellEnd"/>
            <w:r>
              <w:rPr>
                <w:rFonts w:eastAsia="Times New Roman"/>
                <w:lang w:eastAsia="es-CO"/>
              </w:rPr>
              <w:t xml:space="preserve"> del sprint</w:t>
            </w:r>
            <w:r>
              <w:rPr>
                <w:rFonts w:eastAsia="Times New Roman"/>
                <w:lang w:eastAsia="es-CO"/>
              </w:rPr>
              <w:t xml:space="preserve"> y se designaron responsables para dichas actividades.</w:t>
            </w:r>
          </w:p>
          <w:p w14:paraId="7E1BD575" w14:textId="1A6BE831" w:rsidR="0068116E" w:rsidRPr="00DA5858" w:rsidRDefault="0068116E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</w:p>
        </w:tc>
      </w:tr>
    </w:tbl>
    <w:p w14:paraId="78D83315" w14:textId="77777777" w:rsidR="00E3227A" w:rsidRDefault="00E3227A" w:rsidP="00D951FB">
      <w:pPr>
        <w:rPr>
          <w:rFonts w:cs="IBM Plex Sans Devanagari"/>
          <w:sz w:val="20"/>
          <w:szCs w:val="20"/>
        </w:rPr>
      </w:pPr>
    </w:p>
    <w:p w14:paraId="4127A171" w14:textId="145BC793" w:rsidR="00474E26" w:rsidRDefault="00E3227A" w:rsidP="0014400A">
      <w:pPr>
        <w:spacing w:after="200" w:line="276" w:lineRule="auto"/>
        <w:ind w:firstLine="0"/>
        <w:contextualSpacing w:val="0"/>
        <w:jc w:val="left"/>
      </w:pPr>
      <w:r>
        <w:rPr>
          <w:rFonts w:cs="IBM Plex Sans Devanagari"/>
          <w:sz w:val="20"/>
          <w:szCs w:val="20"/>
        </w:rPr>
        <w:br w:type="page"/>
      </w:r>
      <w:r w:rsidR="0068116E" w:rsidRPr="00DA5858">
        <w:lastRenderedPageBreak/>
        <w:t>Reunión diaria de seguimiento</w:t>
      </w:r>
    </w:p>
    <w:p w14:paraId="5EC77D8A" w14:textId="4D3DBAC9" w:rsidR="0068116E" w:rsidRPr="00DA5858" w:rsidRDefault="00474E26" w:rsidP="00474E26">
      <w:pPr>
        <w:pStyle w:val="NoSpacing"/>
        <w:ind w:firstLine="0"/>
        <w:jc w:val="right"/>
        <w:rPr>
          <w:rFonts w:eastAsia="Times New Roman"/>
          <w:lang w:val="es-MX" w:eastAsia="es-MX"/>
        </w:rPr>
      </w:pPr>
      <w:r w:rsidRPr="00DA5858">
        <w:t>M</w:t>
      </w:r>
      <w:r w:rsidR="008E7D70" w:rsidRPr="00DA5858">
        <w:t>artes</w:t>
      </w:r>
      <w:r>
        <w:t>:</w:t>
      </w:r>
    </w:p>
    <w:tbl>
      <w:tblPr>
        <w:tblStyle w:val="TableGrid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306"/>
      </w:tblGrid>
      <w:tr w:rsidR="0068116E" w:rsidRPr="00DA5858" w14:paraId="1D6CA03A" w14:textId="77777777" w:rsidTr="00A36A90">
        <w:trPr>
          <w:trHeight w:val="4653"/>
        </w:trPr>
        <w:tc>
          <w:tcPr>
            <w:tcW w:w="9184" w:type="dxa"/>
            <w:vAlign w:val="center"/>
          </w:tcPr>
          <w:p w14:paraId="6483554F" w14:textId="74B08EC4" w:rsidR="0068116E" w:rsidRPr="00DA5858" w:rsidRDefault="00042CC9" w:rsidP="00BA76FA">
            <w:pPr>
              <w:pStyle w:val="Heading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3461F51B" wp14:editId="7C7A8A4E">
                  <wp:extent cx="5772150" cy="3176123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85" cy="317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B9374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4D64C6CB" w14:textId="77777777" w:rsidR="0068116E" w:rsidRPr="00DA5858" w:rsidRDefault="0068116E" w:rsidP="005B11B7">
      <w:pPr>
        <w:spacing w:before="315" w:after="100" w:afterAutospacing="1" w:line="240" w:lineRule="auto"/>
        <w:ind w:firstLine="0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eGrid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shd w:val="clear" w:color="auto" w:fill="FED420"/>
        <w:tblLook w:val="04A0" w:firstRow="1" w:lastRow="0" w:firstColumn="1" w:lastColumn="0" w:noHBand="0" w:noVBand="1"/>
      </w:tblPr>
      <w:tblGrid>
        <w:gridCol w:w="9184"/>
      </w:tblGrid>
      <w:tr w:rsidR="0068116E" w:rsidRPr="00DA5858" w14:paraId="4DED6A8E" w14:textId="77777777" w:rsidTr="00A36A90">
        <w:trPr>
          <w:trHeight w:val="2098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6FCE30C0" w14:textId="543129AA" w:rsidR="00042CC9" w:rsidRDefault="00042CC9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>Se valido tareas en progreso tales como codificación de CRUD y su respectivo teste por medio de consola.</w:t>
            </w:r>
          </w:p>
          <w:p w14:paraId="2E2B4B1D" w14:textId="2566BAAB" w:rsidR="0068116E" w:rsidRPr="00DA5858" w:rsidRDefault="0068116E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</w:p>
        </w:tc>
      </w:tr>
    </w:tbl>
    <w:p w14:paraId="281DAD51" w14:textId="77777777" w:rsidR="00E3227A" w:rsidRDefault="00E3227A" w:rsidP="00D951FB">
      <w:pPr>
        <w:rPr>
          <w:rFonts w:cs="IBM Plex Sans Devanagari"/>
          <w:sz w:val="20"/>
          <w:szCs w:val="20"/>
        </w:rPr>
      </w:pPr>
    </w:p>
    <w:p w14:paraId="63C85E83" w14:textId="571466E1" w:rsidR="00474E26" w:rsidRDefault="0068116E" w:rsidP="0014400A">
      <w:pPr>
        <w:spacing w:after="200" w:line="276" w:lineRule="auto"/>
        <w:ind w:firstLine="0"/>
        <w:contextualSpacing w:val="0"/>
        <w:jc w:val="left"/>
      </w:pPr>
      <w:r w:rsidRPr="00DA5858">
        <w:lastRenderedPageBreak/>
        <w:t xml:space="preserve">Reunión diaria de seguimiento </w:t>
      </w:r>
    </w:p>
    <w:p w14:paraId="1456A266" w14:textId="31A98FFD" w:rsidR="00E64635" w:rsidRPr="00DA5858" w:rsidRDefault="00474E26" w:rsidP="0014400A">
      <w:pPr>
        <w:pStyle w:val="NoSpacing"/>
        <w:ind w:firstLine="0"/>
        <w:jc w:val="right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t>M</w:t>
      </w:r>
      <w:r w:rsidR="00DD14BF" w:rsidRPr="00DA5858">
        <w:t>iércoles</w:t>
      </w:r>
      <w:r>
        <w:t>:</w:t>
      </w:r>
    </w:p>
    <w:tbl>
      <w:tblPr>
        <w:tblStyle w:val="TableGrid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65D4A247" w14:textId="77777777" w:rsidTr="00A36A90">
        <w:trPr>
          <w:trHeight w:val="4801"/>
        </w:trPr>
        <w:tc>
          <w:tcPr>
            <w:tcW w:w="9184" w:type="dxa"/>
            <w:vAlign w:val="center"/>
          </w:tcPr>
          <w:p w14:paraId="5AA0CC90" w14:textId="72D8E2EF" w:rsidR="0068116E" w:rsidRPr="00DA5858" w:rsidRDefault="00042CC9" w:rsidP="00BA76FA">
            <w:pPr>
              <w:pStyle w:val="Heading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0586E317" wp14:editId="26E27D63">
                  <wp:extent cx="5136947" cy="3035672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501" cy="304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E5D1" w14:textId="77777777" w:rsidR="0014400A" w:rsidRDefault="0014400A" w:rsidP="005B11B7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672579"/>
          <w:lang w:eastAsia="es-CO"/>
        </w:rPr>
      </w:pPr>
    </w:p>
    <w:p w14:paraId="3E5E014A" w14:textId="00AAEFB0" w:rsidR="0068116E" w:rsidRPr="00DD14BF" w:rsidRDefault="0068116E" w:rsidP="005B11B7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eGrid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1D1DAE5B" w14:textId="77777777" w:rsidTr="00A36A90">
        <w:trPr>
          <w:trHeight w:val="1899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54E30A2C" w14:textId="7113EB5D" w:rsidR="00042CC9" w:rsidRDefault="00042CC9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>Se crea app por consola para que ejecute todas las entidades con el propósito de hacer más dinámica la entrega.</w:t>
            </w:r>
          </w:p>
          <w:p w14:paraId="376447A7" w14:textId="6B415757" w:rsidR="0068116E" w:rsidRPr="00DA5858" w:rsidRDefault="0068116E" w:rsidP="00DD14BF">
            <w:pPr>
              <w:pStyle w:val="Heading1"/>
              <w:outlineLvl w:val="0"/>
              <w:rPr>
                <w:rFonts w:eastAsia="Times New Roman"/>
                <w:lang w:eastAsia="es-CO"/>
              </w:rPr>
            </w:pPr>
          </w:p>
        </w:tc>
      </w:tr>
    </w:tbl>
    <w:p w14:paraId="7830E7C9" w14:textId="02E75A0F" w:rsidR="00E3227A" w:rsidRDefault="00E3227A">
      <w:pPr>
        <w:spacing w:after="200" w:line="276" w:lineRule="auto"/>
        <w:ind w:firstLine="0"/>
        <w:contextualSpacing w:val="0"/>
        <w:jc w:val="left"/>
        <w:rPr>
          <w:rFonts w:ascii="Alegreya Sans SC" w:eastAsiaTheme="majorEastAsia" w:hAnsi="Alegreya Sans SC" w:cstheme="majorBidi"/>
          <w:b/>
          <w:color w:val="672579"/>
          <w:sz w:val="48"/>
          <w:szCs w:val="32"/>
        </w:rPr>
      </w:pPr>
    </w:p>
    <w:p w14:paraId="0E60E81D" w14:textId="77777777" w:rsidR="00474E26" w:rsidRDefault="0068116E" w:rsidP="00A36A90">
      <w:pPr>
        <w:pStyle w:val="NoSpacing"/>
        <w:ind w:firstLine="0"/>
        <w:jc w:val="right"/>
      </w:pPr>
      <w:r w:rsidRPr="00DA5858">
        <w:lastRenderedPageBreak/>
        <w:t xml:space="preserve">Reunión diaria de seguimiento </w:t>
      </w:r>
    </w:p>
    <w:p w14:paraId="07390CD9" w14:textId="66A1F6D8" w:rsidR="0068116E" w:rsidRPr="00DA5858" w:rsidRDefault="0068116E" w:rsidP="00A36A90">
      <w:pPr>
        <w:pStyle w:val="NoSpacing"/>
        <w:ind w:firstLine="0"/>
        <w:jc w:val="right"/>
        <w:rPr>
          <w:rFonts w:eastAsia="Times New Roman"/>
          <w:lang w:val="es-MX" w:eastAsia="es-MX"/>
        </w:rPr>
      </w:pPr>
      <w:r w:rsidRPr="00DA5858">
        <w:t xml:space="preserve"> </w:t>
      </w:r>
      <w:r w:rsidR="00474E26" w:rsidRPr="00DA5858">
        <w:t>J</w:t>
      </w:r>
      <w:r w:rsidR="008E7D70" w:rsidRPr="00DA5858">
        <w:t>ueves</w:t>
      </w:r>
      <w:r w:rsidR="00474E26">
        <w:t>:</w:t>
      </w:r>
    </w:p>
    <w:p w14:paraId="6F56E28A" w14:textId="77777777" w:rsidR="00E64635" w:rsidRPr="00DA5858" w:rsidRDefault="00E64635" w:rsidP="0068116E">
      <w:pPr>
        <w:pStyle w:val="ListParagraph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eGrid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2338A8A1" w14:textId="77777777" w:rsidTr="00A36A90">
        <w:trPr>
          <w:trHeight w:val="5225"/>
        </w:trPr>
        <w:tc>
          <w:tcPr>
            <w:tcW w:w="9184" w:type="dxa"/>
            <w:vAlign w:val="center"/>
          </w:tcPr>
          <w:p w14:paraId="733DC197" w14:textId="3C4C0DA7" w:rsidR="0068116E" w:rsidRPr="00DA5858" w:rsidRDefault="00042CC9" w:rsidP="00BA76FA">
            <w:pPr>
              <w:pStyle w:val="Heading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4CB482E1" wp14:editId="0F25CEAA">
                  <wp:extent cx="5206838" cy="2831720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389" cy="28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9FC2F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6C81599" w14:textId="77777777" w:rsidR="0039436D" w:rsidRPr="00DD14BF" w:rsidRDefault="0039436D" w:rsidP="0039436D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eGrid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39436D" w:rsidRPr="00DA5858" w14:paraId="70619963" w14:textId="77777777" w:rsidTr="00A01FA1">
        <w:trPr>
          <w:trHeight w:val="1899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74F183FE" w14:textId="7118BBF2" w:rsidR="00A348A0" w:rsidRPr="00A348A0" w:rsidRDefault="00042CC9" w:rsidP="00042CC9">
            <w:pPr>
              <w:pStyle w:val="Heading1"/>
              <w:rPr>
                <w:lang w:eastAsia="es-CO"/>
              </w:rPr>
            </w:pPr>
            <w:r>
              <w:rPr>
                <w:rFonts w:eastAsia="Times New Roman"/>
                <w:lang w:eastAsia="es-CO"/>
              </w:rPr>
              <w:t>Se validan y testean actividades ya terminadas tales como maquetación de ambiente web.</w:t>
            </w:r>
            <w:r>
              <w:rPr>
                <w:rFonts w:eastAsia="Times New Roman"/>
                <w:lang w:eastAsia="es-CO"/>
              </w:rPr>
              <w:t xml:space="preserve"> </w:t>
            </w:r>
            <w:r w:rsidR="0014400A">
              <w:rPr>
                <w:rFonts w:eastAsia="Times New Roman"/>
                <w:lang w:eastAsia="es-CO"/>
              </w:rPr>
              <w:t>Continuación de testeo y ajuste de tareas realizadas, creación de clases faltantes.</w:t>
            </w:r>
            <w:r>
              <w:rPr>
                <w:rFonts w:eastAsia="Times New Roman"/>
                <w:lang w:eastAsia="es-CO"/>
              </w:rPr>
              <w:t xml:space="preserve"> </w:t>
            </w:r>
          </w:p>
        </w:tc>
      </w:tr>
    </w:tbl>
    <w:p w14:paraId="72332305" w14:textId="5CEF2388" w:rsidR="00042CC9" w:rsidRPr="00DA5858" w:rsidRDefault="00042CC9" w:rsidP="0039436D">
      <w:pPr>
        <w:spacing w:before="315" w:after="100" w:afterAutospacing="1" w:line="240" w:lineRule="auto"/>
        <w:ind w:firstLine="0"/>
        <w:rPr>
          <w:rFonts w:cs="IBM Plex Sans Devanagari"/>
          <w:sz w:val="20"/>
          <w:szCs w:val="20"/>
        </w:rPr>
      </w:pPr>
    </w:p>
    <w:sectPr w:rsidR="00042CC9" w:rsidRPr="00DA5858" w:rsidSect="00474E2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8" w:right="1325" w:bottom="567" w:left="1701" w:header="2268" w:footer="2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661EA" w14:textId="77777777" w:rsidR="00077631" w:rsidRDefault="00077631" w:rsidP="00D951FB">
      <w:pPr>
        <w:spacing w:line="240" w:lineRule="auto"/>
      </w:pPr>
      <w:r>
        <w:separator/>
      </w:r>
    </w:p>
  </w:endnote>
  <w:endnote w:type="continuationSeparator" w:id="0">
    <w:p w14:paraId="34D85E46" w14:textId="77777777" w:rsidR="00077631" w:rsidRDefault="00077631" w:rsidP="00D95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Devanagari">
    <w:altName w:val="Mangal"/>
    <w:charset w:val="00"/>
    <w:family w:val="swiss"/>
    <w:pitch w:val="variable"/>
    <w:sig w:usb0="A0008063" w:usb1="5000003B" w:usb2="00000000" w:usb3="00000000" w:csb0="0000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greya Sans SC">
    <w:altName w:val="Calibri"/>
    <w:charset w:val="00"/>
    <w:family w:val="auto"/>
    <w:pitch w:val="variable"/>
    <w:sig w:usb0="6000028F" w:usb1="00000003" w:usb2="00000000" w:usb3="00000000" w:csb0="0000019F" w:csb1="00000000"/>
  </w:font>
  <w:font w:name="Alegreya">
    <w:altName w:val="Calibri"/>
    <w:charset w:val="00"/>
    <w:family w:val="auto"/>
    <w:pitch w:val="variable"/>
    <w:sig w:usb0="E00002FF" w:usb1="4000607B" w:usb2="00000000" w:usb3="00000000" w:csb0="0000019F" w:csb1="00000000"/>
  </w:font>
  <w:font w:name="Alegreya Sans ExtraBold">
    <w:altName w:val="Calibri"/>
    <w:charset w:val="00"/>
    <w:family w:val="auto"/>
    <w:pitch w:val="variable"/>
    <w:sig w:usb0="6000028F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83CF" w14:textId="77777777" w:rsidR="00CE2C36" w:rsidRDefault="00CE2C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626314"/>
      <w:docPartObj>
        <w:docPartGallery w:val="Page Numbers (Bottom of Page)"/>
        <w:docPartUnique/>
      </w:docPartObj>
    </w:sdtPr>
    <w:sdtEndPr>
      <w:rPr>
        <w:color w:val="FFFFFF" w:themeColor="background1"/>
        <w:sz w:val="56"/>
        <w:szCs w:val="56"/>
      </w:rPr>
    </w:sdtEndPr>
    <w:sdtContent>
      <w:p w14:paraId="0BE3DB3B" w14:textId="74C6FD01" w:rsidR="00A24FD2" w:rsidRDefault="00A24FD2">
        <w:pPr>
          <w:pStyle w:val="Footer"/>
          <w:jc w:val="right"/>
        </w:pPr>
      </w:p>
      <w:p w14:paraId="5DC42608" w14:textId="77777777" w:rsidR="008E0108" w:rsidRDefault="008E0108">
        <w:pPr>
          <w:pStyle w:val="Footer"/>
          <w:jc w:val="right"/>
          <w:rPr>
            <w:rFonts w:ascii="Alegreya Sans ExtraBold" w:hAnsi="Alegreya Sans ExtraBold"/>
          </w:rPr>
        </w:pPr>
      </w:p>
      <w:p w14:paraId="238DBA94" w14:textId="4547E3D4" w:rsidR="00A24FD2" w:rsidRPr="008E0108" w:rsidRDefault="008E0108">
        <w:pPr>
          <w:pStyle w:val="Footer"/>
          <w:jc w:val="right"/>
          <w:rPr>
            <w:color w:val="FFFFFF" w:themeColor="background1"/>
            <w:sz w:val="56"/>
            <w:szCs w:val="56"/>
          </w:rPr>
        </w:pPr>
        <w:r>
          <w:rPr>
            <w:rFonts w:ascii="Alegreya Sans ExtraBold" w:hAnsi="Alegreya Sans ExtraBold"/>
            <w:color w:val="FFFFFF" w:themeColor="background1"/>
            <w:sz w:val="56"/>
            <w:szCs w:val="56"/>
          </w:rPr>
          <w:t xml:space="preserve">    #</w: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begin"/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instrText>PAGE   \* MERGEFORMAT</w:instrTex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separate"/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  <w:lang w:val="es-ES"/>
          </w:rPr>
          <w:t>2</w: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end"/>
        </w:r>
      </w:p>
    </w:sdtContent>
  </w:sdt>
  <w:p w14:paraId="1DE24688" w14:textId="618B73F0" w:rsidR="00A24FD2" w:rsidRDefault="007C5657" w:rsidP="007C5657">
    <w:pPr>
      <w:pStyle w:val="Footer"/>
      <w:tabs>
        <w:tab w:val="clear" w:pos="4419"/>
        <w:tab w:val="clear" w:pos="8838"/>
        <w:tab w:val="left" w:pos="838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6DD1" w14:textId="77777777" w:rsidR="00CE2C36" w:rsidRDefault="00CE2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B4FF2" w14:textId="77777777" w:rsidR="00077631" w:rsidRDefault="00077631" w:rsidP="00D951FB">
      <w:pPr>
        <w:spacing w:line="240" w:lineRule="auto"/>
      </w:pPr>
      <w:r>
        <w:separator/>
      </w:r>
    </w:p>
  </w:footnote>
  <w:footnote w:type="continuationSeparator" w:id="0">
    <w:p w14:paraId="6E6C6FED" w14:textId="77777777" w:rsidR="00077631" w:rsidRDefault="00077631" w:rsidP="00D95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7F3BD" w14:textId="77777777" w:rsidR="00CE2C36" w:rsidRDefault="00CE2C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4D25" w14:textId="74D99E50" w:rsidR="00E673BB" w:rsidRDefault="00E673B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9B570D" wp14:editId="38488A18">
          <wp:simplePos x="0" y="0"/>
          <wp:positionH relativeFrom="page">
            <wp:posOffset>-9525</wp:posOffset>
          </wp:positionH>
          <wp:positionV relativeFrom="paragraph">
            <wp:posOffset>-1440180</wp:posOffset>
          </wp:positionV>
          <wp:extent cx="7810373" cy="10055980"/>
          <wp:effectExtent l="0" t="0" r="635" b="2540"/>
          <wp:wrapNone/>
          <wp:docPr id="6" name="Imagen 6" descr="Patrón de fond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Patrón de fondo&#10;&#10;Descripción generada automáticamente con confianza baja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0373" cy="10055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1A260" w14:textId="77777777" w:rsidR="00CE2C36" w:rsidRDefault="00CE2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133A0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672579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151"/>
    <w:rsid w:val="00042CC9"/>
    <w:rsid w:val="00043668"/>
    <w:rsid w:val="00077631"/>
    <w:rsid w:val="00080D75"/>
    <w:rsid w:val="00082885"/>
    <w:rsid w:val="00107602"/>
    <w:rsid w:val="001110ED"/>
    <w:rsid w:val="0014400A"/>
    <w:rsid w:val="00157143"/>
    <w:rsid w:val="00196AC2"/>
    <w:rsid w:val="001A025F"/>
    <w:rsid w:val="00211590"/>
    <w:rsid w:val="0028077F"/>
    <w:rsid w:val="00293F46"/>
    <w:rsid w:val="0039436D"/>
    <w:rsid w:val="00397469"/>
    <w:rsid w:val="003A675C"/>
    <w:rsid w:val="003A7958"/>
    <w:rsid w:val="003B6EF5"/>
    <w:rsid w:val="003E0BEA"/>
    <w:rsid w:val="00411ADB"/>
    <w:rsid w:val="00433819"/>
    <w:rsid w:val="00474E26"/>
    <w:rsid w:val="00513D99"/>
    <w:rsid w:val="005410E2"/>
    <w:rsid w:val="005B11B7"/>
    <w:rsid w:val="00614AA9"/>
    <w:rsid w:val="006465AA"/>
    <w:rsid w:val="00676D02"/>
    <w:rsid w:val="0068116E"/>
    <w:rsid w:val="006C06C8"/>
    <w:rsid w:val="00787E00"/>
    <w:rsid w:val="007C5657"/>
    <w:rsid w:val="008113F9"/>
    <w:rsid w:val="008248D3"/>
    <w:rsid w:val="0082611F"/>
    <w:rsid w:val="0086521C"/>
    <w:rsid w:val="008763FA"/>
    <w:rsid w:val="008B5582"/>
    <w:rsid w:val="008E0108"/>
    <w:rsid w:val="008E7D70"/>
    <w:rsid w:val="00914AD7"/>
    <w:rsid w:val="00933B24"/>
    <w:rsid w:val="009348A4"/>
    <w:rsid w:val="00936CCF"/>
    <w:rsid w:val="009D6939"/>
    <w:rsid w:val="00A02097"/>
    <w:rsid w:val="00A136E7"/>
    <w:rsid w:val="00A24FD2"/>
    <w:rsid w:val="00A348A0"/>
    <w:rsid w:val="00A36A90"/>
    <w:rsid w:val="00AD00E6"/>
    <w:rsid w:val="00B14C5A"/>
    <w:rsid w:val="00B63FC8"/>
    <w:rsid w:val="00B879F2"/>
    <w:rsid w:val="00BA76FA"/>
    <w:rsid w:val="00BE7BAB"/>
    <w:rsid w:val="00C12934"/>
    <w:rsid w:val="00C15151"/>
    <w:rsid w:val="00C41E1E"/>
    <w:rsid w:val="00C640CC"/>
    <w:rsid w:val="00C717F9"/>
    <w:rsid w:val="00C726E7"/>
    <w:rsid w:val="00C73A51"/>
    <w:rsid w:val="00C7486A"/>
    <w:rsid w:val="00C9601A"/>
    <w:rsid w:val="00CE2C36"/>
    <w:rsid w:val="00D336C2"/>
    <w:rsid w:val="00D951FB"/>
    <w:rsid w:val="00DA26EF"/>
    <w:rsid w:val="00DA5858"/>
    <w:rsid w:val="00DD14BF"/>
    <w:rsid w:val="00E3227A"/>
    <w:rsid w:val="00E64635"/>
    <w:rsid w:val="00E673BB"/>
    <w:rsid w:val="00E77442"/>
    <w:rsid w:val="00EB5B83"/>
    <w:rsid w:val="00EC5BC9"/>
    <w:rsid w:val="00F24005"/>
    <w:rsid w:val="00FC03C9"/>
    <w:rsid w:val="00FE1323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0FF5C"/>
  <w15:docId w15:val="{576B062B-8EFD-4E52-BFAF-772799B4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7A"/>
    <w:pPr>
      <w:spacing w:after="0" w:line="360" w:lineRule="auto"/>
      <w:ind w:firstLine="709"/>
      <w:contextualSpacing/>
      <w:jc w:val="both"/>
    </w:pPr>
    <w:rPr>
      <w:rFonts w:ascii="IBM Plex Sans Devanagari" w:hAnsi="IBM Plex Sans Devanagari"/>
      <w:sz w:val="28"/>
    </w:rPr>
  </w:style>
  <w:style w:type="paragraph" w:styleId="Heading1">
    <w:name w:val="heading 1"/>
    <w:aliases w:val="TABLAS"/>
    <w:basedOn w:val="Normal"/>
    <w:next w:val="Normal"/>
    <w:link w:val="Heading1Char"/>
    <w:uiPriority w:val="9"/>
    <w:qFormat/>
    <w:rsid w:val="00DD14BF"/>
    <w:pPr>
      <w:keepNext/>
      <w:keepLines/>
      <w:spacing w:before="240" w:line="240" w:lineRule="auto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8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1FB"/>
  </w:style>
  <w:style w:type="paragraph" w:styleId="Footer">
    <w:name w:val="footer"/>
    <w:basedOn w:val="Normal"/>
    <w:link w:val="FooterCh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yperlink">
    <w:name w:val="Hyperlink"/>
    <w:basedOn w:val="DefaultParagraphFont"/>
    <w:uiPriority w:val="99"/>
    <w:semiHidden/>
    <w:unhideWhenUsed/>
    <w:rsid w:val="00D951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E7BAB"/>
    <w:pPr>
      <w:ind w:left="720"/>
    </w:pPr>
  </w:style>
  <w:style w:type="table" w:styleId="TableGrid">
    <w:name w:val="Table Grid"/>
    <w:basedOn w:val="Table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TITULO"/>
    <w:basedOn w:val="Heading1"/>
    <w:link w:val="NoSpacingChar"/>
    <w:uiPriority w:val="1"/>
    <w:qFormat/>
    <w:rsid w:val="00E3227A"/>
    <w:pPr>
      <w:ind w:firstLine="709"/>
    </w:pPr>
    <w:rPr>
      <w:rFonts w:ascii="Alegreya Sans SC" w:hAnsi="Alegreya Sans SC"/>
      <w:b/>
      <w:color w:val="672579"/>
      <w:sz w:val="48"/>
    </w:rPr>
  </w:style>
  <w:style w:type="character" w:customStyle="1" w:styleId="Heading1Char">
    <w:name w:val="Heading 1 Char"/>
    <w:aliases w:val="TABLAS Char"/>
    <w:basedOn w:val="DefaultParagraphFont"/>
    <w:link w:val="Heading1"/>
    <w:uiPriority w:val="9"/>
    <w:rsid w:val="00DD14BF"/>
    <w:rPr>
      <w:rFonts w:ascii="IBM Plex Sans Devanagari" w:eastAsiaTheme="majorEastAsia" w:hAnsi="IBM Plex Sans Devanagari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4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aliases w:val="TITULO Char"/>
    <w:basedOn w:val="DefaultParagraphFont"/>
    <w:link w:val="NoSpacing"/>
    <w:uiPriority w:val="1"/>
    <w:rsid w:val="008E0108"/>
    <w:rPr>
      <w:rFonts w:ascii="Alegreya Sans SC" w:eastAsiaTheme="majorEastAsia" w:hAnsi="Alegreya Sans SC" w:cstheme="majorBidi"/>
      <w:b/>
      <w:color w:val="672579"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Repositorio\CyberExito\Brand\Templates\KANBA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KANBAN.dotx</Template>
  <TotalTime>69</TotalTime>
  <Pages>7</Pages>
  <Words>175</Words>
  <Characters>998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Andrés Díaz</cp:lastModifiedBy>
  <cp:revision>4</cp:revision>
  <cp:lastPrinted>2021-10-02T16:38:00Z</cp:lastPrinted>
  <dcterms:created xsi:type="dcterms:W3CDTF">2021-10-02T17:27:00Z</dcterms:created>
  <dcterms:modified xsi:type="dcterms:W3CDTF">2021-10-03T20:18:00Z</dcterms:modified>
</cp:coreProperties>
</file>